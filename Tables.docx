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1701" w:tblpY="2367"/>
        <w:tblOverlap w:val="never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5"/>
        <w:gridCol w:w="1792"/>
        <w:gridCol w:w="3709"/>
        <w:gridCol w:w="2924"/>
        <w:gridCol w:w="1691"/>
      </w:tblGrid>
      <w:tr w14:paraId="1F491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3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103866B">
            <w:pPr>
              <w:pStyle w:val="10"/>
              <w:bidi w:val="0"/>
              <w:rPr>
                <w:rFonts w:hint="eastAsia"/>
              </w:rPr>
            </w:pPr>
          </w:p>
        </w:tc>
        <w:tc>
          <w:tcPr>
            <w:tcW w:w="63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6D10BFC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level</w:t>
            </w:r>
          </w:p>
        </w:tc>
        <w:tc>
          <w:tcPr>
            <w:tcW w:w="130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6717D52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High</w:t>
            </w:r>
          </w:p>
        </w:tc>
        <w:tc>
          <w:tcPr>
            <w:tcW w:w="103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58105F4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Low</w:t>
            </w:r>
          </w:p>
        </w:tc>
        <w:tc>
          <w:tcPr>
            <w:tcW w:w="5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80EA51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</w:p>
        </w:tc>
      </w:tr>
      <w:tr w14:paraId="6C7AD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30" w:type="pct"/>
            <w:tcBorders>
              <w:top w:val="single" w:color="000000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BBCCFA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Number</w:t>
            </w:r>
          </w:p>
        </w:tc>
        <w:tc>
          <w:tcPr>
            <w:tcW w:w="632" w:type="pct"/>
            <w:tcBorders>
              <w:top w:val="single" w:color="000000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B3CE454">
            <w:pPr>
              <w:pStyle w:val="10"/>
              <w:bidi w:val="0"/>
              <w:rPr>
                <w:rFonts w:hint="eastAsia"/>
              </w:rPr>
            </w:pPr>
          </w:p>
        </w:tc>
        <w:tc>
          <w:tcPr>
            <w:tcW w:w="1308" w:type="pct"/>
            <w:tcBorders>
              <w:top w:val="single" w:color="000000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507CA49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336</w:t>
            </w:r>
          </w:p>
        </w:tc>
        <w:tc>
          <w:tcPr>
            <w:tcW w:w="1031" w:type="pct"/>
            <w:tcBorders>
              <w:top w:val="single" w:color="000000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216029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76</w:t>
            </w:r>
          </w:p>
        </w:tc>
        <w:tc>
          <w:tcPr>
            <w:tcW w:w="596" w:type="pct"/>
            <w:tcBorders>
              <w:top w:val="single" w:color="000000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05E7D8">
            <w:pPr>
              <w:pStyle w:val="10"/>
              <w:bidi w:val="0"/>
              <w:rPr>
                <w:rFonts w:hint="eastAsia"/>
              </w:rPr>
            </w:pPr>
          </w:p>
        </w:tc>
      </w:tr>
      <w:tr w14:paraId="6D278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71D262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Sex (%)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07AA74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Male</w:t>
            </w:r>
          </w:p>
        </w:tc>
        <w:tc>
          <w:tcPr>
            <w:tcW w:w="13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1A8D48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216 (64.3)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2342C6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48 (63.2)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155215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0.958</w:t>
            </w:r>
          </w:p>
        </w:tc>
      </w:tr>
      <w:tr w14:paraId="73F64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E5EB0D">
            <w:pPr>
              <w:pStyle w:val="10"/>
              <w:bidi w:val="0"/>
              <w:rPr>
                <w:rFonts w:hint="eastAsia"/>
              </w:rPr>
            </w:pP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AF47DC9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Female</w:t>
            </w:r>
          </w:p>
        </w:tc>
        <w:tc>
          <w:tcPr>
            <w:tcW w:w="13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118564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120 (35.7)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EFD0638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28 (36.8)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9EB60EF">
            <w:pPr>
              <w:pStyle w:val="10"/>
              <w:bidi w:val="0"/>
              <w:rPr>
                <w:rFonts w:hint="eastAsia"/>
              </w:rPr>
            </w:pPr>
          </w:p>
        </w:tc>
      </w:tr>
      <w:tr w14:paraId="46382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F6462DC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Age (mean (SD))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8852C5D">
            <w:pPr>
              <w:pStyle w:val="10"/>
              <w:bidi w:val="0"/>
              <w:rPr>
                <w:rFonts w:hint="eastAsia"/>
              </w:rPr>
            </w:pPr>
          </w:p>
        </w:tc>
        <w:tc>
          <w:tcPr>
            <w:tcW w:w="13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D0ED04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61.41 (10.08)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E0BEEB7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64.25 (10.51)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3C1A2E3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0.028</w:t>
            </w:r>
          </w:p>
        </w:tc>
      </w:tr>
      <w:tr w14:paraId="03A09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6DC9AF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Smoking (%)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56B598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3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93F7C3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174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(51.8)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57C324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48 (63.2)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4C59DDD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0.095</w:t>
            </w:r>
          </w:p>
        </w:tc>
      </w:tr>
      <w:tr w14:paraId="7EBFC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12963A">
            <w:pPr>
              <w:pStyle w:val="10"/>
              <w:bidi w:val="0"/>
              <w:rPr>
                <w:rFonts w:hint="eastAsia"/>
              </w:rPr>
            </w:pP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C3EF57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3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7F5171D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162 (48.2)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F26F8E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28 (36.8)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8A4CB1">
            <w:pPr>
              <w:pStyle w:val="10"/>
              <w:bidi w:val="0"/>
              <w:rPr>
                <w:rFonts w:hint="eastAsia"/>
              </w:rPr>
            </w:pPr>
          </w:p>
        </w:tc>
      </w:tr>
      <w:tr w14:paraId="50E54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BBB93C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Drinking (%)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057080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3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70D58F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211 (62.8)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63587AA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48 (63.2)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E0AD923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5CDB7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6B649D">
            <w:pPr>
              <w:pStyle w:val="10"/>
              <w:bidi w:val="0"/>
              <w:rPr>
                <w:rFonts w:hint="eastAsia"/>
              </w:rPr>
            </w:pP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365772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3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F68682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125 (37.2)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505B4E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28 (36.8)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9EDC44">
            <w:pPr>
              <w:pStyle w:val="10"/>
              <w:bidi w:val="0"/>
              <w:rPr>
                <w:rFonts w:hint="eastAsia"/>
              </w:rPr>
            </w:pPr>
          </w:p>
        </w:tc>
      </w:tr>
      <w:tr w14:paraId="5BD61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B26434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Height (mean (SD))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A207354">
            <w:pPr>
              <w:pStyle w:val="10"/>
              <w:bidi w:val="0"/>
              <w:rPr>
                <w:rFonts w:hint="eastAsia"/>
              </w:rPr>
            </w:pPr>
          </w:p>
        </w:tc>
        <w:tc>
          <w:tcPr>
            <w:tcW w:w="13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DABCBAC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160.11 (8.57)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3F2574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159.64 (9.79)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0485E39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0.675</w:t>
            </w:r>
          </w:p>
        </w:tc>
      </w:tr>
      <w:tr w14:paraId="76927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30" w:type="pct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2AFC447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Weight (mean (SD))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E58B51">
            <w:pPr>
              <w:pStyle w:val="10"/>
              <w:bidi w:val="0"/>
              <w:rPr>
                <w:rFonts w:hint="eastAsia"/>
              </w:rPr>
            </w:pPr>
          </w:p>
        </w:tc>
        <w:tc>
          <w:tcPr>
            <w:tcW w:w="1308" w:type="pct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1234A3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60.61 (25.09)</w:t>
            </w:r>
          </w:p>
        </w:tc>
        <w:tc>
          <w:tcPr>
            <w:tcW w:w="1031" w:type="pct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96250E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59.55 (10.81)</w:t>
            </w:r>
          </w:p>
        </w:tc>
        <w:tc>
          <w:tcPr>
            <w:tcW w:w="596" w:type="pct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DAC2C2">
            <w:pPr>
              <w:pStyle w:val="10"/>
              <w:bidi w:val="0"/>
              <w:rPr>
                <w:rFonts w:hint="eastAsia"/>
              </w:rPr>
            </w:pPr>
            <w:r>
              <w:rPr>
                <w:rFonts w:hint="eastAsia"/>
              </w:rPr>
              <w:t>0.719</w:t>
            </w:r>
          </w:p>
        </w:tc>
      </w:tr>
    </w:tbl>
    <w:p w14:paraId="04A2B10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Table 1 Patients Informations</w:t>
      </w:r>
    </w:p>
    <w:p w14:paraId="6DC32D7D">
      <w:pPr>
        <w:ind w:left="0" w:leftChars="0" w:firstLine="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FB4188"/>
    <w:rsid w:val="00815CB2"/>
    <w:rsid w:val="038720C2"/>
    <w:rsid w:val="0CA229D0"/>
    <w:rsid w:val="149F2FE4"/>
    <w:rsid w:val="1CFB4188"/>
    <w:rsid w:val="25334383"/>
    <w:rsid w:val="2FC13C59"/>
    <w:rsid w:val="307F7AFA"/>
    <w:rsid w:val="33F64577"/>
    <w:rsid w:val="385E6B8E"/>
    <w:rsid w:val="398E6FFF"/>
    <w:rsid w:val="3AD06540"/>
    <w:rsid w:val="3E7A2248"/>
    <w:rsid w:val="3F487C50"/>
    <w:rsid w:val="443630F5"/>
    <w:rsid w:val="52F75AB9"/>
    <w:rsid w:val="5B0F43A0"/>
    <w:rsid w:val="6B32518D"/>
    <w:rsid w:val="6C843184"/>
    <w:rsid w:val="6EA25DF2"/>
    <w:rsid w:val="7B4B3751"/>
    <w:rsid w:val="7C32323F"/>
    <w:rsid w:val="7D0D7808"/>
    <w:rsid w:val="7DC0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0"/>
    </w:pPr>
    <w:rPr>
      <w:rFonts w:eastAsia="黑体"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1"/>
    </w:pPr>
    <w:rPr>
      <w:rFonts w:eastAsia="黑体"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2"/>
    </w:pPr>
    <w:rPr>
      <w:rFonts w:eastAsia="黑体"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0">
    <w:name w:val="图表"/>
    <w:basedOn w:val="1"/>
    <w:qFormat/>
    <w:uiPriority w:val="0"/>
    <w:pPr>
      <w:spacing w:line="240" w:lineRule="auto"/>
      <w:ind w:firstLine="0" w:firstLineChars="0"/>
      <w:jc w:val="center"/>
    </w:pPr>
    <w:rPr>
      <w:rFonts w:eastAsia="黑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dir\&#25163;&#31295;&#27169;&#26495;.dot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手稿模板.dotx</Template>
  <Pages>1</Pages>
  <Words>495</Words>
  <Characters>2811</Characters>
  <Lines>0</Lines>
  <Paragraphs>0</Paragraphs>
  <TotalTime>28</TotalTime>
  <ScaleCrop>false</ScaleCrop>
  <LinksUpToDate>false</LinksUpToDate>
  <CharactersWithSpaces>3293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2025-09-28T03:27:00Z</dcterms:created>
  <dc:creator>噜啦叻</dc:creator>
  <cp:lastModifiedBy>噜啦叻</cp:lastModifiedBy>
  <dcterms:modified xsi:type="dcterms:W3CDTF">2026-01-27T06:38:26Z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EAF8ECBDB0154B30B589282195C0B8A7_11</vt:lpwstr>
  </property>
  <property fmtid="{D5CDD505-2E9C-101B-9397-08002B2CF9AE}" pid="4" name="KSOTemplateDocerSaveRecord">
    <vt:lpwstr>eyJoZGlkIjoiMWZiMWQxODcxNWUxNDJjZjk2M2FhOTQxZGNlZWNjYWQiLCJ1c2VySWQiOiIxMTAzNjc5ODM3In0=</vt:lpwstr>
  </property>
</Properties>
</file>